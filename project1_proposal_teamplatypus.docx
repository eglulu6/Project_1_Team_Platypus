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539D18B5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1E76EE35" w14:textId="2E5AFC70" w:rsidR="005854DB" w:rsidRPr="005854DB" w:rsidRDefault="00840799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667419AB579348DEAF6A563F186C7A0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F42BBD">
                  <w:t>US Wildfires and Data Breaches</w:t>
                </w:r>
              </w:sdtContent>
            </w:sdt>
          </w:p>
        </w:tc>
      </w:tr>
      <w:tr w:rsidR="005854DB" w:rsidRPr="0092125E" w14:paraId="2341A77B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4CC9AD1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0026DA6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283563C8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561FBA3A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FB5A26398B8E4FA4A2EA1AA2E133D67A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28C2D986" w14:textId="102777C2" w:rsidR="005854DB" w:rsidRPr="005854DB" w:rsidRDefault="00CB38E5" w:rsidP="005854DB">
                <w:pPr>
                  <w:pStyle w:val="Subtitle"/>
                </w:pPr>
                <w:r>
                  <w:t xml:space="preserve">Project 1 </w:t>
                </w:r>
                <w:r w:rsidR="00CC3E15">
                  <w:t>– Team Platypus</w:t>
                </w:r>
              </w:p>
            </w:sdtContent>
          </w:sdt>
        </w:tc>
      </w:tr>
    </w:tbl>
    <w:bookmarkEnd w:id="0"/>
    <w:p w14:paraId="1A382707" w14:textId="06B87ADF" w:rsidR="00BD0C60" w:rsidRDefault="00CB38E5" w:rsidP="005854DB">
      <w:pPr>
        <w:pStyle w:val="Heading1"/>
      </w:pPr>
      <w:r>
        <w:t>Team Members:</w:t>
      </w:r>
    </w:p>
    <w:tbl>
      <w:tblPr>
        <w:tblW w:w="10036" w:type="dxa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007"/>
        <w:gridCol w:w="2007"/>
        <w:gridCol w:w="2007"/>
        <w:gridCol w:w="2007"/>
        <w:gridCol w:w="2008"/>
      </w:tblGrid>
      <w:tr w:rsidR="00264892" w14:paraId="2D251F87" w14:textId="5A339214" w:rsidTr="00264892">
        <w:trPr>
          <w:trHeight w:val="297"/>
          <w:jc w:val="center"/>
        </w:trPr>
        <w:tc>
          <w:tcPr>
            <w:tcW w:w="2007" w:type="dxa"/>
          </w:tcPr>
          <w:p w14:paraId="1F341C0F" w14:textId="09A2E765" w:rsidR="00264892" w:rsidRPr="00CB38E5" w:rsidRDefault="00264892" w:rsidP="00264892">
            <w:pPr>
              <w:pStyle w:val="ListNumber"/>
              <w:ind w:left="330"/>
            </w:pPr>
            <w:r w:rsidRPr="00CB38E5">
              <w:t>Pramod</w:t>
            </w:r>
          </w:p>
        </w:tc>
        <w:tc>
          <w:tcPr>
            <w:tcW w:w="2007" w:type="dxa"/>
          </w:tcPr>
          <w:p w14:paraId="286B9A4C" w14:textId="64074CC5" w:rsidR="00264892" w:rsidRPr="00CB38E5" w:rsidRDefault="00264892" w:rsidP="00264892">
            <w:pPr>
              <w:pStyle w:val="ListNumber"/>
            </w:pPr>
            <w:r>
              <w:t>Lindsey</w:t>
            </w:r>
          </w:p>
        </w:tc>
        <w:tc>
          <w:tcPr>
            <w:tcW w:w="2007" w:type="dxa"/>
          </w:tcPr>
          <w:p w14:paraId="5C8CB858" w14:textId="7F95DAEF" w:rsidR="00264892" w:rsidRPr="00CB38E5" w:rsidRDefault="00264892" w:rsidP="00264892">
            <w:pPr>
              <w:pStyle w:val="ListNumber"/>
            </w:pPr>
            <w:r>
              <w:t>Juan</w:t>
            </w:r>
          </w:p>
        </w:tc>
        <w:tc>
          <w:tcPr>
            <w:tcW w:w="2007" w:type="dxa"/>
          </w:tcPr>
          <w:p w14:paraId="389681D4" w14:textId="3ABCA227" w:rsidR="00264892" w:rsidRPr="00CB38E5" w:rsidRDefault="00264892" w:rsidP="00264892">
            <w:pPr>
              <w:pStyle w:val="ListNumber"/>
            </w:pPr>
            <w:r>
              <w:t>Emerald</w:t>
            </w:r>
          </w:p>
        </w:tc>
        <w:tc>
          <w:tcPr>
            <w:tcW w:w="2008" w:type="dxa"/>
          </w:tcPr>
          <w:p w14:paraId="0777F2B2" w14:textId="25851CF1" w:rsidR="00264892" w:rsidRDefault="00264892" w:rsidP="00264892">
            <w:pPr>
              <w:pStyle w:val="ListNumber"/>
            </w:pPr>
            <w:r>
              <w:t>Nader</w:t>
            </w:r>
          </w:p>
        </w:tc>
      </w:tr>
    </w:tbl>
    <w:p w14:paraId="3D412513" w14:textId="288EBB69" w:rsidR="00685B4E" w:rsidRPr="00685B4E" w:rsidRDefault="00CB38E5" w:rsidP="00685B4E">
      <w:pPr>
        <w:pStyle w:val="Heading1"/>
      </w:pPr>
      <w:r>
        <w:t xml:space="preserve">Premise: 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170"/>
      </w:tblGrid>
      <w:tr w:rsidR="00CB38E5" w14:paraId="1B6AC572" w14:textId="77777777" w:rsidTr="00794847">
        <w:tc>
          <w:tcPr>
            <w:tcW w:w="9170" w:type="dxa"/>
          </w:tcPr>
          <w:p w14:paraId="235AF770" w14:textId="6E3BCF94" w:rsidR="00BA0AA4" w:rsidRDefault="00BA0AA4" w:rsidP="00CC3E15">
            <w:pPr>
              <w:pStyle w:val="ListNumber2"/>
              <w:numPr>
                <w:ilvl w:val="0"/>
                <w:numId w:val="0"/>
              </w:numPr>
              <w:rPr>
                <w:vertAlign w:val="subscript"/>
              </w:rPr>
            </w:pPr>
            <w:r>
              <w:t>H</w:t>
            </w:r>
            <w:r>
              <w:rPr>
                <w:vertAlign w:val="subscript"/>
              </w:rPr>
              <w:t>o:</w:t>
            </w:r>
            <w:r w:rsidR="00F22BAB">
              <w:rPr>
                <w:vertAlign w:val="subscript"/>
              </w:rPr>
              <w:t xml:space="preserve"> </w:t>
            </w:r>
            <w:r w:rsidR="00F22BAB">
              <w:t>Looking at wildfires across the United States, is there an increase in data breaches within that state?</w:t>
            </w:r>
          </w:p>
          <w:p w14:paraId="57C0D2FB" w14:textId="07C6B0B8" w:rsidR="00CB38E5" w:rsidRPr="00685B4E" w:rsidRDefault="00BA0AA4" w:rsidP="00CC3E15">
            <w:pPr>
              <w:pStyle w:val="ListNumber2"/>
              <w:numPr>
                <w:ilvl w:val="0"/>
                <w:numId w:val="0"/>
              </w:numPr>
            </w:pPr>
            <w:r>
              <w:t>H</w:t>
            </w:r>
            <w:r>
              <w:rPr>
                <w:vertAlign w:val="subscript"/>
              </w:rPr>
              <w:t>a:</w:t>
            </w:r>
            <w:r>
              <w:t xml:space="preserve"> </w:t>
            </w:r>
            <w:r w:rsidR="00F42BBD">
              <w:t>Looking at wildfire</w:t>
            </w:r>
            <w:r w:rsidR="00CC3E15">
              <w:t xml:space="preserve">s </w:t>
            </w:r>
            <w:r w:rsidR="00F42BBD">
              <w:t>across the United States</w:t>
            </w:r>
            <w:r w:rsidR="00CC3E15">
              <w:t>,</w:t>
            </w:r>
            <w:r w:rsidR="00F42BBD">
              <w:t xml:space="preserve"> is there an increase in data breaches</w:t>
            </w:r>
            <w:r w:rsidR="00F22BAB">
              <w:t xml:space="preserve"> within that state?</w:t>
            </w:r>
          </w:p>
        </w:tc>
      </w:tr>
    </w:tbl>
    <w:p w14:paraId="4D6C9126" w14:textId="7C0C019F" w:rsidR="00685B4E" w:rsidRPr="009355C2" w:rsidRDefault="00F42BBD" w:rsidP="009355C2">
      <w:pPr>
        <w:pStyle w:val="Heading1"/>
      </w:pPr>
      <w:r>
        <w:t>Questions to Answer: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F42BBD" w14:paraId="7190951F" w14:textId="77777777" w:rsidTr="00794847">
        <w:trPr>
          <w:trHeight w:val="297"/>
        </w:trPr>
        <w:tc>
          <w:tcPr>
            <w:tcW w:w="9620" w:type="dxa"/>
          </w:tcPr>
          <w:p w14:paraId="509B5173" w14:textId="2673E72E" w:rsidR="00F42BBD" w:rsidRPr="009355C2" w:rsidRDefault="00F42BBD" w:rsidP="00F42BBD">
            <w:pPr>
              <w:pStyle w:val="ListNumber"/>
              <w:numPr>
                <w:ilvl w:val="0"/>
                <w:numId w:val="40"/>
              </w:numPr>
            </w:pPr>
            <w:bookmarkStart w:id="1" w:name="_Hlk812648"/>
            <w:r>
              <w:t xml:space="preserve">How large are the fires being considered? </w:t>
            </w:r>
            <w:r w:rsidR="00F22BAB">
              <w:t>Wildfires defined as: &gt;= 100 acres</w:t>
            </w:r>
          </w:p>
        </w:tc>
      </w:tr>
      <w:tr w:rsidR="00F42BBD" w14:paraId="32E97AA4" w14:textId="77777777" w:rsidTr="00794847">
        <w:tc>
          <w:tcPr>
            <w:tcW w:w="9620" w:type="dxa"/>
          </w:tcPr>
          <w:p w14:paraId="208BEC00" w14:textId="51547919" w:rsidR="00F42BBD" w:rsidRPr="009355C2" w:rsidRDefault="00F42BBD" w:rsidP="00A67285">
            <w:pPr>
              <w:pStyle w:val="ListNumber"/>
            </w:pPr>
            <w:r>
              <w:t>How is data breach defined?</w:t>
            </w:r>
            <w:r w:rsidR="00F22BAB">
              <w:t xml:space="preserve"> Data Breaches defined as: </w:t>
            </w:r>
            <w:r w:rsidR="00F22BAB">
              <w:t>Incident that exposes confidential or protected information</w:t>
            </w:r>
            <w:r w:rsidR="00F22BAB">
              <w:t>.</w:t>
            </w:r>
          </w:p>
        </w:tc>
      </w:tr>
    </w:tbl>
    <w:bookmarkEnd w:id="1"/>
    <w:p w14:paraId="39115060" w14:textId="7A1C152A" w:rsidR="00685B4E" w:rsidRDefault="00F42BBD" w:rsidP="009355C2">
      <w:pPr>
        <w:pStyle w:val="Heading1"/>
      </w:pPr>
      <w:r>
        <w:t>Datasets to Be Used: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CC3E15" w14:paraId="434E991E" w14:textId="77777777" w:rsidTr="00794847">
        <w:trPr>
          <w:trHeight w:val="297"/>
        </w:trPr>
        <w:tc>
          <w:tcPr>
            <w:tcW w:w="9620" w:type="dxa"/>
          </w:tcPr>
          <w:p w14:paraId="44386A30" w14:textId="014F4BF1" w:rsidR="00CC3E15" w:rsidRPr="009355C2" w:rsidRDefault="00840799" w:rsidP="00CC3E15">
            <w:pPr>
              <w:pStyle w:val="ListNumber"/>
              <w:numPr>
                <w:ilvl w:val="0"/>
                <w:numId w:val="0"/>
              </w:numPr>
            </w:pPr>
            <w:hyperlink r:id="rId11" w:history="1">
              <w:r w:rsidR="00CC3E15">
                <w:rPr>
                  <w:rStyle w:val="Hyperlink"/>
                </w:rPr>
                <w:t>Cyber Security Breaches Data (kaggle)</w:t>
              </w:r>
            </w:hyperlink>
            <w:r w:rsidR="00CC3E15">
              <w:t xml:space="preserve"> </w:t>
            </w:r>
          </w:p>
        </w:tc>
      </w:tr>
      <w:tr w:rsidR="00CC3E15" w14:paraId="53B3F606" w14:textId="77777777" w:rsidTr="00794847">
        <w:tc>
          <w:tcPr>
            <w:tcW w:w="9620" w:type="dxa"/>
          </w:tcPr>
          <w:p w14:paraId="073D3F59" w14:textId="01DBED0A" w:rsidR="00CC3E15" w:rsidRPr="009355C2" w:rsidRDefault="00840799" w:rsidP="00CC3E15">
            <w:pPr>
              <w:pStyle w:val="ListNumber"/>
              <w:numPr>
                <w:ilvl w:val="0"/>
                <w:numId w:val="0"/>
              </w:numPr>
            </w:pPr>
            <w:hyperlink r:id="rId12" w:anchor="properties" w:history="1">
              <w:r w:rsidR="00CC3E15">
                <w:rPr>
                  <w:rStyle w:val="Hyperlink"/>
                </w:rPr>
                <w:t>Data for currently active wildfires across the U.S (aerisweather.com)</w:t>
              </w:r>
            </w:hyperlink>
            <w:r w:rsidR="00CC3E15">
              <w:t xml:space="preserve"> </w:t>
            </w:r>
          </w:p>
        </w:tc>
      </w:tr>
    </w:tbl>
    <w:p w14:paraId="3F57D4F1" w14:textId="77777777" w:rsidR="00206128" w:rsidRDefault="00206128">
      <w:pPr>
        <w:spacing w:before="0" w:after="160" w:line="259" w:lineRule="auto"/>
        <w:rPr>
          <w:rFonts w:asciiTheme="majorHAnsi" w:eastAsiaTheme="majorEastAsia" w:hAnsiTheme="majorHAnsi" w:cstheme="majorBidi"/>
          <w:b/>
          <w:color w:val="107082" w:themeColor="accent2"/>
          <w:sz w:val="36"/>
          <w:szCs w:val="32"/>
        </w:rPr>
      </w:pPr>
      <w:r>
        <w:br w:type="page"/>
      </w:r>
    </w:p>
    <w:p w14:paraId="474788A5" w14:textId="08765998" w:rsidR="00685B4E" w:rsidRPr="00685B4E" w:rsidRDefault="00CC3E15" w:rsidP="009355C2">
      <w:pPr>
        <w:pStyle w:val="Heading1"/>
      </w:pPr>
      <w:r>
        <w:lastRenderedPageBreak/>
        <w:t>Task Breakdown: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CC3E15" w14:paraId="2C3B55C5" w14:textId="77777777" w:rsidTr="00794847">
        <w:trPr>
          <w:trHeight w:val="297"/>
        </w:trPr>
        <w:tc>
          <w:tcPr>
            <w:tcW w:w="9620" w:type="dxa"/>
          </w:tcPr>
          <w:p w14:paraId="36BC73CD" w14:textId="389DA385" w:rsidR="00BA0AA4" w:rsidRDefault="00BA0AA4" w:rsidP="00BA0AA4">
            <w:pPr>
              <w:pStyle w:val="ListNumber"/>
              <w:numPr>
                <w:ilvl w:val="0"/>
                <w:numId w:val="42"/>
              </w:numPr>
            </w:pPr>
            <w:r>
              <w:t>Clean data breach file – Lindsey</w:t>
            </w:r>
          </w:p>
          <w:p w14:paraId="72ABC192" w14:textId="69BA9A40" w:rsidR="00CC3E15" w:rsidRDefault="0028795E" w:rsidP="00BA0AA4">
            <w:pPr>
              <w:pStyle w:val="ListNumber"/>
              <w:numPr>
                <w:ilvl w:val="0"/>
                <w:numId w:val="42"/>
              </w:numPr>
            </w:pPr>
            <w:r>
              <w:t>Pull fire data</w:t>
            </w:r>
            <w:r w:rsidR="00B43E6F">
              <w:t xml:space="preserve"> – Pramod</w:t>
            </w:r>
          </w:p>
          <w:p w14:paraId="28F75CF6" w14:textId="401A46B0" w:rsidR="00B43E6F" w:rsidRDefault="00B43E6F" w:rsidP="00BA0AA4">
            <w:pPr>
              <w:pStyle w:val="ListNumber"/>
              <w:numPr>
                <w:ilvl w:val="0"/>
                <w:numId w:val="42"/>
              </w:numPr>
            </w:pPr>
            <w:r>
              <w:t>Put fire data into DF – Nader</w:t>
            </w:r>
          </w:p>
          <w:p w14:paraId="71A974BA" w14:textId="029F6603" w:rsidR="00933490" w:rsidRDefault="00933490" w:rsidP="00BA0AA4">
            <w:pPr>
              <w:pStyle w:val="ListNumber"/>
              <w:numPr>
                <w:ilvl w:val="0"/>
                <w:numId w:val="42"/>
              </w:numPr>
            </w:pPr>
            <w:r>
              <w:t xml:space="preserve">Statistical </w:t>
            </w:r>
            <w:r w:rsidR="00BA0AA4">
              <w:t>analysis - Emerald</w:t>
            </w:r>
          </w:p>
          <w:p w14:paraId="42F033EC" w14:textId="77777777" w:rsidR="00264892" w:rsidRDefault="00933490" w:rsidP="00BA0AA4">
            <w:pPr>
              <w:pStyle w:val="ListNumber"/>
              <w:numPr>
                <w:ilvl w:val="0"/>
                <w:numId w:val="42"/>
              </w:numPr>
            </w:pPr>
            <w:r>
              <w:t>Create plots of data for comparison – Juan</w:t>
            </w:r>
          </w:p>
          <w:p w14:paraId="4ABC1340" w14:textId="297A7D2B" w:rsidR="00BA0AA4" w:rsidRPr="0078010D" w:rsidRDefault="00BA0AA4" w:rsidP="00BA0AA4">
            <w:pPr>
              <w:pStyle w:val="ListNumber"/>
              <w:numPr>
                <w:ilvl w:val="0"/>
                <w:numId w:val="42"/>
              </w:numPr>
            </w:pPr>
            <w:r>
              <w:t>Written analysis – Group</w:t>
            </w:r>
          </w:p>
        </w:tc>
      </w:tr>
      <w:tr w:rsidR="0028795E" w14:paraId="5BE53468" w14:textId="77777777" w:rsidTr="00794847">
        <w:trPr>
          <w:trHeight w:val="297"/>
        </w:trPr>
        <w:tc>
          <w:tcPr>
            <w:tcW w:w="9620" w:type="dxa"/>
          </w:tcPr>
          <w:p w14:paraId="3EE114BC" w14:textId="77777777" w:rsidR="0028795E" w:rsidRDefault="0028795E" w:rsidP="00BA0AA4">
            <w:pPr>
              <w:pStyle w:val="ListNumber"/>
              <w:numPr>
                <w:ilvl w:val="0"/>
                <w:numId w:val="0"/>
              </w:numPr>
            </w:pPr>
          </w:p>
        </w:tc>
      </w:tr>
    </w:tbl>
    <w:p w14:paraId="43353DA4" w14:textId="77777777" w:rsidR="009355C2" w:rsidRDefault="009355C2" w:rsidP="00264892"/>
    <w:sectPr w:rsidR="009355C2" w:rsidSect="00A67285"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9A99A2" w14:textId="77777777" w:rsidR="00840799" w:rsidRDefault="00840799" w:rsidP="005A20E2">
      <w:pPr>
        <w:spacing w:after="0"/>
      </w:pPr>
      <w:r>
        <w:separator/>
      </w:r>
    </w:p>
    <w:p w14:paraId="7704C80C" w14:textId="77777777" w:rsidR="00840799" w:rsidRDefault="00840799"/>
    <w:p w14:paraId="0D7B594B" w14:textId="77777777" w:rsidR="00840799" w:rsidRDefault="00840799" w:rsidP="009B4773"/>
    <w:p w14:paraId="501D3922" w14:textId="77777777" w:rsidR="00840799" w:rsidRDefault="00840799" w:rsidP="00513832"/>
  </w:endnote>
  <w:endnote w:type="continuationSeparator" w:id="0">
    <w:p w14:paraId="1D1B6280" w14:textId="77777777" w:rsidR="00840799" w:rsidRDefault="00840799" w:rsidP="005A20E2">
      <w:pPr>
        <w:spacing w:after="0"/>
      </w:pPr>
      <w:r>
        <w:continuationSeparator/>
      </w:r>
    </w:p>
    <w:p w14:paraId="3E9E7E26" w14:textId="77777777" w:rsidR="00840799" w:rsidRDefault="00840799"/>
    <w:p w14:paraId="615A53BD" w14:textId="77777777" w:rsidR="00840799" w:rsidRDefault="00840799" w:rsidP="009B4773"/>
    <w:p w14:paraId="614B74FE" w14:textId="77777777" w:rsidR="00840799" w:rsidRDefault="00840799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38EB0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C80C46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4A8624" w14:textId="77777777" w:rsidR="00840799" w:rsidRDefault="00840799" w:rsidP="005A20E2">
      <w:pPr>
        <w:spacing w:after="0"/>
      </w:pPr>
      <w:r>
        <w:separator/>
      </w:r>
    </w:p>
    <w:p w14:paraId="2008C62E" w14:textId="77777777" w:rsidR="00840799" w:rsidRDefault="00840799"/>
    <w:p w14:paraId="0BA7A7E8" w14:textId="77777777" w:rsidR="00840799" w:rsidRDefault="00840799" w:rsidP="009B4773"/>
    <w:p w14:paraId="39E136EA" w14:textId="77777777" w:rsidR="00840799" w:rsidRDefault="00840799" w:rsidP="00513832"/>
  </w:footnote>
  <w:footnote w:type="continuationSeparator" w:id="0">
    <w:p w14:paraId="16FD55C9" w14:textId="77777777" w:rsidR="00840799" w:rsidRDefault="00840799" w:rsidP="005A20E2">
      <w:pPr>
        <w:spacing w:after="0"/>
      </w:pPr>
      <w:r>
        <w:continuationSeparator/>
      </w:r>
    </w:p>
    <w:p w14:paraId="0FD0BFF0" w14:textId="77777777" w:rsidR="00840799" w:rsidRDefault="00840799"/>
    <w:p w14:paraId="56600B57" w14:textId="77777777" w:rsidR="00840799" w:rsidRDefault="00840799" w:rsidP="009B4773"/>
    <w:p w14:paraId="3D9FE870" w14:textId="77777777" w:rsidR="00840799" w:rsidRDefault="00840799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5A9578" w14:textId="6C1CF460" w:rsidR="003639D2" w:rsidRPr="003639D2" w:rsidRDefault="00840799" w:rsidP="003639D2">
    <w:pPr>
      <w:pStyle w:val="Header1"/>
    </w:pPr>
    <w:sdt>
      <w:sdtPr>
        <w:alias w:val="Title"/>
        <w:tag w:val=""/>
        <w:id w:val="-611985797"/>
        <w:placeholder>
          <w:docPart w:val="3F1D63DD947640D48EA9FE106CC6781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F42BBD">
          <w:t>US Wildfires and Data Breaches</w:t>
        </w:r>
      </w:sdtContent>
    </w:sdt>
  </w:p>
  <w:p w14:paraId="7324CD98" w14:textId="48E631A1" w:rsidR="005854DB" w:rsidRPr="005854DB" w:rsidRDefault="00840799" w:rsidP="003D6AFD">
    <w:pPr>
      <w:pStyle w:val="Header"/>
    </w:pPr>
    <w:sdt>
      <w:sdtPr>
        <w:alias w:val="Subtitle"/>
        <w:tag w:val=""/>
        <w:id w:val="-2023313307"/>
        <w:placeholder>
          <w:docPart w:val="7F95398753684082BCC92E51BD333C8E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CC3E15">
          <w:t>Project 1 – Team Platypus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6EA2EEB2" wp14:editId="7BAC24D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CAC8F9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A2EEB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24CAC8F9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4121B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160D2D09" wp14:editId="12857449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41EE9CC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9904A17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CDD879B0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76224F"/>
    <w:multiLevelType w:val="multilevel"/>
    <w:tmpl w:val="CB9A4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8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5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552D"/>
    <w:rsid w:val="00206128"/>
    <w:rsid w:val="00206719"/>
    <w:rsid w:val="00207A17"/>
    <w:rsid w:val="00240312"/>
    <w:rsid w:val="00247B17"/>
    <w:rsid w:val="00252E4A"/>
    <w:rsid w:val="002642A8"/>
    <w:rsid w:val="00264892"/>
    <w:rsid w:val="0028795E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D7F32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40799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03DD"/>
    <w:rsid w:val="00933490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AF64B7"/>
    <w:rsid w:val="00B12D81"/>
    <w:rsid w:val="00B26302"/>
    <w:rsid w:val="00B37B3B"/>
    <w:rsid w:val="00B43E6F"/>
    <w:rsid w:val="00B44C47"/>
    <w:rsid w:val="00B57756"/>
    <w:rsid w:val="00B57F4F"/>
    <w:rsid w:val="00B7636D"/>
    <w:rsid w:val="00B80CF1"/>
    <w:rsid w:val="00BA0AA4"/>
    <w:rsid w:val="00BA2A38"/>
    <w:rsid w:val="00BA31C4"/>
    <w:rsid w:val="00BB02E6"/>
    <w:rsid w:val="00BD0C60"/>
    <w:rsid w:val="00C17BCF"/>
    <w:rsid w:val="00C3246A"/>
    <w:rsid w:val="00C65564"/>
    <w:rsid w:val="00CA61D8"/>
    <w:rsid w:val="00CB38E5"/>
    <w:rsid w:val="00CC3E15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4833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22BAB"/>
    <w:rsid w:val="00F33F5E"/>
    <w:rsid w:val="00F42BBD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41EA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F42B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6128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92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erisweather.com/support/docs/api/reference/endpoints/fires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kaggle.com/alukosayoenoch/cyber-security-breaches-data?select=Cyber+Security+Breaches.csv" TargetMode="Externa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67419AB579348DEAF6A563F186C7A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C43B4B-10CD-4D71-AE04-AA6036F7D6E7}"/>
      </w:docPartPr>
      <w:docPartBody>
        <w:p w:rsidR="00AD4E9C" w:rsidRDefault="007B7AF7">
          <w:pPr>
            <w:pStyle w:val="667419AB579348DEAF6A563F186C7A0F"/>
          </w:pPr>
          <w:r w:rsidRPr="003639D2">
            <w:t>OFFICE-BASED AGENCY</w:t>
          </w:r>
        </w:p>
      </w:docPartBody>
    </w:docPart>
    <w:docPart>
      <w:docPartPr>
        <w:name w:val="FB5A26398B8E4FA4A2EA1AA2E133D6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664CAD-97AF-474A-A9EC-F75A2ECEABB7}"/>
      </w:docPartPr>
      <w:docPartBody>
        <w:p w:rsidR="00AD4E9C" w:rsidRDefault="007B7AF7">
          <w:pPr>
            <w:pStyle w:val="FB5A26398B8E4FA4A2EA1AA2E133D67A"/>
          </w:pPr>
          <w:r w:rsidRPr="003639D2">
            <w:t>Startup Checklist</w:t>
          </w:r>
        </w:p>
      </w:docPartBody>
    </w:docPart>
    <w:docPart>
      <w:docPartPr>
        <w:name w:val="3F1D63DD947640D48EA9FE106CC678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6D170-0F97-4052-922B-78F045A9E727}"/>
      </w:docPartPr>
      <w:docPartBody>
        <w:p w:rsidR="00AD4E9C" w:rsidRDefault="007B7AF7">
          <w:pPr>
            <w:pStyle w:val="3F1D63DD947640D48EA9FE106CC67812"/>
          </w:pPr>
          <w:r w:rsidRPr="00207A17">
            <w:t>Let the local or regional press know you are opening and when.</w:t>
          </w:r>
        </w:p>
      </w:docPartBody>
    </w:docPart>
    <w:docPart>
      <w:docPartPr>
        <w:name w:val="7F95398753684082BCC92E51BD333C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D00BD-9B0B-4557-9E02-96BFA8117F9A}"/>
      </w:docPartPr>
      <w:docPartBody>
        <w:p w:rsidR="00AD4E9C" w:rsidRDefault="000F6281" w:rsidP="000F6281">
          <w:pPr>
            <w:pStyle w:val="7F95398753684082BCC92E51BD333C8E"/>
          </w:pPr>
          <w:r w:rsidRPr="005C7E0C">
            <w:t>Who is your ideal customer?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281"/>
    <w:rsid w:val="000F6281"/>
    <w:rsid w:val="00112AA1"/>
    <w:rsid w:val="006F5DEF"/>
    <w:rsid w:val="007B7AF7"/>
    <w:rsid w:val="00AD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7419AB579348DEAF6A563F186C7A0F">
    <w:name w:val="667419AB579348DEAF6A563F186C7A0F"/>
  </w:style>
  <w:style w:type="paragraph" w:customStyle="1" w:styleId="FB5A26398B8E4FA4A2EA1AA2E133D67A">
    <w:name w:val="FB5A26398B8E4FA4A2EA1AA2E133D67A"/>
  </w:style>
  <w:style w:type="paragraph" w:customStyle="1" w:styleId="3F1D63DD947640D48EA9FE106CC67812">
    <w:name w:val="3F1D63DD947640D48EA9FE106CC67812"/>
  </w:style>
  <w:style w:type="paragraph" w:customStyle="1" w:styleId="7F95398753684082BCC92E51BD333C8E">
    <w:name w:val="7F95398753684082BCC92E51BD333C8E"/>
    <w:rsid w:val="000F62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2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 Wildfires and Data Breaches</vt:lpstr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 Wildfires and Data Breaches</dc:title>
  <dc:subject/>
  <dc:creator/>
  <cp:keywords/>
  <dc:description/>
  <cp:lastModifiedBy/>
  <cp:revision>1</cp:revision>
  <dcterms:created xsi:type="dcterms:W3CDTF">2021-02-03T02:37:00Z</dcterms:created>
  <dcterms:modified xsi:type="dcterms:W3CDTF">2021-02-05T02:05:00Z</dcterms:modified>
  <cp:contentStatus>Project 1 – Team Platypus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